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C8AAF" w14:textId="3A43CE40" w:rsidR="00080C97" w:rsidRPr="00935EB8" w:rsidRDefault="005F1887">
      <w:pPr>
        <w:pStyle w:val="NoSpacing"/>
        <w:rPr>
          <w:rFonts w:ascii="Lato" w:hAnsi="Lato"/>
        </w:rPr>
      </w:pPr>
      <w:r w:rsidRPr="00935EB8">
        <w:rPr>
          <w:rFonts w:ascii="Lato" w:hAnsi="Lato"/>
        </w:rPr>
        <w:t>Jeremiah Richard</w:t>
      </w:r>
    </w:p>
    <w:p w14:paraId="3F9139FC" w14:textId="58E2AD0C" w:rsidR="00080C97" w:rsidRPr="00935EB8" w:rsidRDefault="005F1887">
      <w:pPr>
        <w:pStyle w:val="NoSpacing"/>
        <w:rPr>
          <w:rFonts w:ascii="Lato" w:hAnsi="Lato"/>
        </w:rPr>
      </w:pPr>
      <w:r w:rsidRPr="00935EB8">
        <w:rPr>
          <w:rFonts w:ascii="Lato" w:hAnsi="Lato"/>
        </w:rPr>
        <w:t>Kelly French</w:t>
      </w:r>
    </w:p>
    <w:p w14:paraId="416A4D4A" w14:textId="4F0297D7" w:rsidR="00080C97" w:rsidRPr="00935EB8" w:rsidRDefault="005F1887">
      <w:pPr>
        <w:pStyle w:val="NoSpacing"/>
        <w:rPr>
          <w:rFonts w:ascii="Lato" w:hAnsi="Lato"/>
        </w:rPr>
      </w:pPr>
      <w:r w:rsidRPr="00935EB8">
        <w:rPr>
          <w:rFonts w:ascii="Lato" w:hAnsi="Lato"/>
        </w:rPr>
        <w:t>CSE 3302-002</w:t>
      </w:r>
    </w:p>
    <w:p w14:paraId="2623FA6F" w14:textId="21C83B07" w:rsidR="007D4B2F" w:rsidRPr="00935EB8" w:rsidRDefault="005F1887">
      <w:pPr>
        <w:pStyle w:val="NoSpacing"/>
        <w:rPr>
          <w:rFonts w:ascii="Lato" w:hAnsi="Lato"/>
        </w:rPr>
      </w:pPr>
      <w:r w:rsidRPr="00935EB8">
        <w:rPr>
          <w:rFonts w:ascii="Lato" w:hAnsi="Lato"/>
        </w:rPr>
        <w:t>8/11/2022</w:t>
      </w:r>
    </w:p>
    <w:p w14:paraId="4D4B330A" w14:textId="7F54D67A" w:rsidR="00080C97" w:rsidRPr="00935EB8" w:rsidRDefault="005F1887">
      <w:pPr>
        <w:pStyle w:val="Title"/>
        <w:rPr>
          <w:rFonts w:ascii="Lato" w:hAnsi="Lato"/>
        </w:rPr>
      </w:pPr>
      <w:r w:rsidRPr="00935EB8">
        <w:rPr>
          <w:rFonts w:ascii="Lato" w:hAnsi="Lato"/>
        </w:rPr>
        <w:t>Assignment 3</w:t>
      </w:r>
    </w:p>
    <w:p w14:paraId="6B136C6F" w14:textId="4B622B81" w:rsidR="005F1887" w:rsidRDefault="005F1887" w:rsidP="005F1887">
      <w:pPr>
        <w:pStyle w:val="ListParagraph"/>
        <w:numPr>
          <w:ilvl w:val="0"/>
          <w:numId w:val="18"/>
        </w:numPr>
        <w:shd w:val="clear" w:color="auto" w:fill="FFFFFF"/>
        <w:suppressAutoHyphens w:val="0"/>
        <w:spacing w:before="180" w:after="180" w:line="240" w:lineRule="auto"/>
        <w:rPr>
          <w:rFonts w:ascii="Lato" w:eastAsia="Times New Roman" w:hAnsi="Lato" w:cs="Times New Roman"/>
          <w:color w:val="2D3B45"/>
          <w:lang w:eastAsia="en-US"/>
        </w:rPr>
      </w:pPr>
      <w:r w:rsidRPr="005F1887">
        <w:rPr>
          <w:rFonts w:ascii="Lato" w:eastAsia="Times New Roman" w:hAnsi="Lato" w:cs="Times New Roman"/>
          <w:color w:val="2D3B45"/>
          <w:lang w:eastAsia="en-US"/>
        </w:rPr>
        <w:t>Why should you be interested in learning about Lambda Calculus?</w:t>
      </w:r>
    </w:p>
    <w:p w14:paraId="102BD3C6" w14:textId="5E389666" w:rsidR="005F1887" w:rsidRPr="005F1887" w:rsidRDefault="005F1887" w:rsidP="005F1887">
      <w:pPr>
        <w:shd w:val="clear" w:color="auto" w:fill="FFFFFF"/>
        <w:suppressAutoHyphens w:val="0"/>
        <w:spacing w:before="180" w:after="180" w:line="240" w:lineRule="auto"/>
        <w:ind w:left="360" w:firstLine="36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 xml:space="preserve">Lambda Calculus can encode in any sequential programming language allowing itself it be the basis for many other functional programming languages. </w:t>
      </w:r>
    </w:p>
    <w:p w14:paraId="74B50851" w14:textId="49F5B08C" w:rsidR="005F1887" w:rsidRDefault="005F1887" w:rsidP="005F1887">
      <w:pPr>
        <w:pStyle w:val="ListParagraph"/>
        <w:numPr>
          <w:ilvl w:val="0"/>
          <w:numId w:val="18"/>
        </w:numPr>
        <w:shd w:val="clear" w:color="auto" w:fill="FFFFFF"/>
        <w:suppressAutoHyphens w:val="0"/>
        <w:spacing w:before="180" w:after="180" w:line="240" w:lineRule="auto"/>
        <w:rPr>
          <w:rFonts w:ascii="Lato" w:eastAsia="Times New Roman" w:hAnsi="Lato" w:cs="Times New Roman"/>
          <w:color w:val="2D3B45"/>
          <w:lang w:eastAsia="en-US"/>
        </w:rPr>
      </w:pPr>
      <w:r w:rsidRPr="005F1887">
        <w:rPr>
          <w:rFonts w:ascii="Lato" w:eastAsia="Times New Roman" w:hAnsi="Lato" w:cs="Times New Roman"/>
          <w:color w:val="2D3B45"/>
          <w:lang w:eastAsia="en-US"/>
        </w:rPr>
        <w:t xml:space="preserve">How do you encode the concepts of </w:t>
      </w:r>
      <w:proofErr w:type="gramStart"/>
      <w:r w:rsidRPr="005F1887">
        <w:rPr>
          <w:rFonts w:ascii="Lato" w:eastAsia="Times New Roman" w:hAnsi="Lato" w:cs="Times New Roman"/>
          <w:color w:val="2D3B45"/>
          <w:lang w:eastAsia="en-US"/>
        </w:rPr>
        <w:t>TRUE,  FALSE</w:t>
      </w:r>
      <w:proofErr w:type="gramEnd"/>
      <w:r w:rsidRPr="005F1887">
        <w:rPr>
          <w:rFonts w:ascii="Lato" w:eastAsia="Times New Roman" w:hAnsi="Lato" w:cs="Times New Roman"/>
          <w:color w:val="2D3B45"/>
          <w:lang w:eastAsia="en-US"/>
        </w:rPr>
        <w:t>, NOT, AND, OR?</w:t>
      </w:r>
    </w:p>
    <w:p w14:paraId="7182C8B4" w14:textId="0A8D5145" w:rsidR="005F1887" w:rsidRDefault="00B7208C" w:rsidP="005F1887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>TRUE = lx. Ly. x</w:t>
      </w:r>
    </w:p>
    <w:p w14:paraId="25EEB283" w14:textId="522C7B2D" w:rsidR="00B7208C" w:rsidRDefault="00B7208C" w:rsidP="005F1887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>FALSE = lx. Ly. Y</w:t>
      </w:r>
    </w:p>
    <w:p w14:paraId="6C9DEB91" w14:textId="316E3883" w:rsidR="00B7208C" w:rsidRDefault="00B7208C" w:rsidP="005F1887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>NOT = lb. b FALSE TRUE</w:t>
      </w:r>
    </w:p>
    <w:p w14:paraId="6C7AD00E" w14:textId="515BAD79" w:rsidR="00423D31" w:rsidRDefault="00423D31" w:rsidP="005F1887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 xml:space="preserve">OR = </w:t>
      </w:r>
      <w:proofErr w:type="spellStart"/>
      <w:r>
        <w:rPr>
          <w:rFonts w:ascii="Lato" w:eastAsia="Times New Roman" w:hAnsi="Lato" w:cs="Times New Roman"/>
          <w:color w:val="2D3B45"/>
          <w:lang w:eastAsia="en-US"/>
        </w:rPr>
        <w:t>Ix</w:t>
      </w:r>
      <w:proofErr w:type="spellEnd"/>
      <w:r>
        <w:rPr>
          <w:rFonts w:ascii="Lato" w:eastAsia="Times New Roman" w:hAnsi="Lato" w:cs="Times New Roman"/>
          <w:color w:val="2D3B45"/>
          <w:lang w:eastAsia="en-US"/>
        </w:rPr>
        <w:t xml:space="preserve"> </w:t>
      </w:r>
      <w:proofErr w:type="spellStart"/>
      <w:r>
        <w:rPr>
          <w:rFonts w:ascii="Lato" w:eastAsia="Times New Roman" w:hAnsi="Lato" w:cs="Times New Roman"/>
          <w:color w:val="2D3B45"/>
          <w:lang w:eastAsia="en-US"/>
        </w:rPr>
        <w:t>Ib</w:t>
      </w:r>
      <w:proofErr w:type="spellEnd"/>
    </w:p>
    <w:p w14:paraId="6286B109" w14:textId="77777777" w:rsidR="00C04A01" w:rsidRPr="00C04A01" w:rsidRDefault="00C04A01" w:rsidP="00710237">
      <w:pPr>
        <w:shd w:val="clear" w:color="auto" w:fill="FFFFFF"/>
        <w:suppressAutoHyphens w:val="0"/>
        <w:spacing w:before="180" w:after="180" w:line="240" w:lineRule="auto"/>
        <w:rPr>
          <w:rFonts w:ascii="Lato" w:eastAsia="Times New Roman" w:hAnsi="Lato" w:cs="Times New Roman"/>
          <w:color w:val="2D3B45"/>
          <w:lang w:eastAsia="en-US"/>
        </w:rPr>
      </w:pPr>
      <w:r w:rsidRPr="00C04A01">
        <w:rPr>
          <w:rFonts w:ascii="Lato" w:eastAsia="Times New Roman" w:hAnsi="Lato" w:cs="Times New Roman"/>
          <w:color w:val="2D3B45"/>
          <w:lang w:eastAsia="en-US"/>
        </w:rPr>
        <w:t xml:space="preserve">3) What is important about </w:t>
      </w:r>
      <w:proofErr w:type="gramStart"/>
      <w:r w:rsidRPr="00C04A01">
        <w:rPr>
          <w:rFonts w:ascii="Lato" w:eastAsia="Times New Roman" w:hAnsi="Lato" w:cs="Times New Roman"/>
          <w:color w:val="2D3B45"/>
          <w:lang w:eastAsia="en-US"/>
        </w:rPr>
        <w:t>the  Lambda</w:t>
      </w:r>
      <w:proofErr w:type="gramEnd"/>
      <w:r w:rsidRPr="00C04A01">
        <w:rPr>
          <w:rFonts w:ascii="Lato" w:eastAsia="Times New Roman" w:hAnsi="Lato" w:cs="Times New Roman"/>
          <w:color w:val="2D3B45"/>
          <w:lang w:eastAsia="en-US"/>
        </w:rPr>
        <w:t xml:space="preserve"> Calculus expression called 'Y Combinator'?</w:t>
      </w:r>
    </w:p>
    <w:p w14:paraId="64429DEE" w14:textId="7F40CA33" w:rsidR="00C04A01" w:rsidRPr="00C04A01" w:rsidRDefault="00C04A01" w:rsidP="00C04A01">
      <w:pPr>
        <w:shd w:val="clear" w:color="auto" w:fill="FFFFFF"/>
        <w:suppressAutoHyphens w:val="0"/>
        <w:spacing w:before="180" w:after="180" w:line="240" w:lineRule="auto"/>
        <w:ind w:firstLine="0"/>
        <w:rPr>
          <w:rFonts w:ascii="Lato" w:eastAsia="Times New Roman" w:hAnsi="Lato" w:cs="Times New Roman"/>
          <w:color w:val="2D3B45"/>
          <w:lang w:eastAsia="en-US"/>
        </w:rPr>
      </w:pPr>
      <w:r w:rsidRPr="00C04A01">
        <w:rPr>
          <w:rFonts w:ascii="Lato" w:eastAsia="Times New Roman" w:hAnsi="Lato" w:cs="Times New Roman"/>
          <w:color w:val="2D3B45"/>
          <w:lang w:eastAsia="en-US"/>
        </w:rPr>
        <w:t> </w:t>
      </w:r>
      <w:r>
        <w:rPr>
          <w:rFonts w:ascii="Lato" w:eastAsia="Times New Roman" w:hAnsi="Lato" w:cs="Times New Roman"/>
          <w:color w:val="2D3B45"/>
          <w:lang w:eastAsia="en-US"/>
        </w:rPr>
        <w:tab/>
        <w:t xml:space="preserve">It is the way to do recursion in a computation that doesn’t really have computation. </w:t>
      </w:r>
    </w:p>
    <w:p w14:paraId="6AB1905F" w14:textId="77777777" w:rsidR="00C04A01" w:rsidRPr="00C04A01" w:rsidRDefault="00C04A01" w:rsidP="00710237">
      <w:pPr>
        <w:shd w:val="clear" w:color="auto" w:fill="FFFFFF"/>
        <w:suppressAutoHyphens w:val="0"/>
        <w:spacing w:before="180" w:after="180" w:line="240" w:lineRule="auto"/>
        <w:rPr>
          <w:rFonts w:ascii="Lato" w:eastAsia="Times New Roman" w:hAnsi="Lato" w:cs="Times New Roman"/>
          <w:color w:val="2D3B45"/>
          <w:lang w:eastAsia="en-US"/>
        </w:rPr>
      </w:pPr>
      <w:r w:rsidRPr="00C04A01">
        <w:rPr>
          <w:rFonts w:ascii="Lato" w:eastAsia="Times New Roman" w:hAnsi="Lato" w:cs="Times New Roman"/>
          <w:color w:val="2D3B45"/>
          <w:lang w:eastAsia="en-US"/>
        </w:rPr>
        <w:t>4) Write the Y Combinator expression in Lambda Calculus.</w:t>
      </w:r>
    </w:p>
    <w:p w14:paraId="4C043E4F" w14:textId="19D3904F" w:rsidR="00C04A01" w:rsidRDefault="00710237" w:rsidP="00710237">
      <w:pPr>
        <w:shd w:val="clear" w:color="auto" w:fill="FFFFFF"/>
        <w:suppressAutoHyphens w:val="0"/>
        <w:spacing w:before="180" w:after="180" w:line="240" w:lineRule="auto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>Lx. (</w:t>
      </w:r>
      <w:proofErr w:type="gramStart"/>
      <w:r>
        <w:rPr>
          <w:rFonts w:ascii="Lato" w:eastAsia="Times New Roman" w:hAnsi="Lato" w:cs="Times New Roman"/>
          <w:color w:val="2D3B45"/>
          <w:lang w:eastAsia="en-US"/>
        </w:rPr>
        <w:t>lx</w:t>
      </w:r>
      <w:proofErr w:type="gramEnd"/>
      <w:r>
        <w:rPr>
          <w:rFonts w:ascii="Lato" w:eastAsia="Times New Roman" w:hAnsi="Lato" w:cs="Times New Roman"/>
          <w:color w:val="2D3B45"/>
          <w:lang w:eastAsia="en-US"/>
        </w:rPr>
        <w:t xml:space="preserve">. </w:t>
      </w:r>
      <w:proofErr w:type="gramStart"/>
      <w:r>
        <w:rPr>
          <w:rFonts w:ascii="Lato" w:eastAsia="Times New Roman" w:hAnsi="Lato" w:cs="Times New Roman"/>
          <w:color w:val="2D3B45"/>
          <w:lang w:eastAsia="en-US"/>
        </w:rPr>
        <w:t>f(</w:t>
      </w:r>
      <w:proofErr w:type="gramEnd"/>
      <w:r>
        <w:rPr>
          <w:rFonts w:ascii="Lato" w:eastAsia="Times New Roman" w:hAnsi="Lato" w:cs="Times New Roman"/>
          <w:color w:val="2D3B45"/>
          <w:lang w:eastAsia="en-US"/>
        </w:rPr>
        <w:t xml:space="preserve">x x)) (lx. </w:t>
      </w:r>
      <w:proofErr w:type="gramStart"/>
      <w:r>
        <w:rPr>
          <w:rFonts w:ascii="Lato" w:eastAsia="Times New Roman" w:hAnsi="Lato" w:cs="Times New Roman"/>
          <w:color w:val="2D3B45"/>
          <w:lang w:eastAsia="en-US"/>
        </w:rPr>
        <w:t>f(</w:t>
      </w:r>
      <w:proofErr w:type="gramEnd"/>
      <w:r>
        <w:rPr>
          <w:rFonts w:ascii="Lato" w:eastAsia="Times New Roman" w:hAnsi="Lato" w:cs="Times New Roman"/>
          <w:color w:val="2D3B45"/>
          <w:lang w:eastAsia="en-US"/>
        </w:rPr>
        <w:t>x x))</w:t>
      </w:r>
    </w:p>
    <w:p w14:paraId="6453EC15" w14:textId="0294C31D" w:rsidR="00EA204B" w:rsidRDefault="00EA204B" w:rsidP="00710237">
      <w:pPr>
        <w:shd w:val="clear" w:color="auto" w:fill="FFFFFF"/>
        <w:suppressAutoHyphens w:val="0"/>
        <w:spacing w:before="180" w:after="180" w:line="240" w:lineRule="auto"/>
        <w:rPr>
          <w:rFonts w:ascii="Lato" w:eastAsia="Times New Roman" w:hAnsi="Lato" w:cs="Times New Roman"/>
          <w:color w:val="2D3B45"/>
          <w:lang w:eastAsia="en-US"/>
        </w:rPr>
      </w:pPr>
    </w:p>
    <w:p w14:paraId="6037D9F6" w14:textId="77777777" w:rsidR="00EA204B" w:rsidRPr="00EA204B" w:rsidRDefault="00EA204B" w:rsidP="00EA204B">
      <w:pPr>
        <w:shd w:val="clear" w:color="auto" w:fill="FFFFFF"/>
        <w:suppressAutoHyphens w:val="0"/>
        <w:spacing w:before="180" w:after="180" w:line="240" w:lineRule="auto"/>
        <w:rPr>
          <w:rFonts w:ascii="Lato" w:eastAsia="Times New Roman" w:hAnsi="Lato" w:cs="Times New Roman"/>
          <w:color w:val="2D3B45"/>
          <w:lang w:eastAsia="en-US"/>
        </w:rPr>
      </w:pPr>
      <w:r w:rsidRPr="00EA204B">
        <w:rPr>
          <w:rFonts w:ascii="Lato" w:eastAsia="Times New Roman" w:hAnsi="Lato" w:cs="Times New Roman"/>
          <w:color w:val="2D3B45"/>
          <w:lang w:eastAsia="en-US"/>
        </w:rPr>
        <w:t>5) Where did the language 'Haskell' get its name?</w:t>
      </w:r>
    </w:p>
    <w:p w14:paraId="59B18D7B" w14:textId="0513BD36" w:rsidR="00EA204B" w:rsidRPr="00EA204B" w:rsidRDefault="00EA204B" w:rsidP="00EA204B">
      <w:pPr>
        <w:shd w:val="clear" w:color="auto" w:fill="FFFFFF"/>
        <w:suppressAutoHyphens w:val="0"/>
        <w:spacing w:before="180" w:after="180" w:line="240" w:lineRule="auto"/>
        <w:ind w:firstLine="0"/>
        <w:rPr>
          <w:rFonts w:ascii="Lato" w:eastAsia="Times New Roman" w:hAnsi="Lato" w:cs="Times New Roman"/>
          <w:color w:val="2D3B45"/>
          <w:lang w:eastAsia="en-US"/>
        </w:rPr>
      </w:pPr>
      <w:r w:rsidRPr="00EA204B">
        <w:rPr>
          <w:rFonts w:ascii="Lato" w:eastAsia="Times New Roman" w:hAnsi="Lato" w:cs="Times New Roman"/>
          <w:color w:val="2D3B45"/>
          <w:lang w:eastAsia="en-US"/>
        </w:rPr>
        <w:t> </w:t>
      </w:r>
      <w:r>
        <w:rPr>
          <w:rFonts w:ascii="Lato" w:eastAsia="Times New Roman" w:hAnsi="Lato" w:cs="Times New Roman"/>
          <w:color w:val="2D3B45"/>
          <w:lang w:eastAsia="en-US"/>
        </w:rPr>
        <w:tab/>
      </w:r>
      <w:r>
        <w:rPr>
          <w:rFonts w:ascii="Lato" w:eastAsia="Times New Roman" w:hAnsi="Lato" w:cs="Times New Roman"/>
          <w:color w:val="2D3B45"/>
          <w:lang w:eastAsia="en-US"/>
        </w:rPr>
        <w:tab/>
        <w:t xml:space="preserve">Haskell Curry which was one of the first linguist that worked with lambda calculus. </w:t>
      </w:r>
    </w:p>
    <w:p w14:paraId="0B8D7CBB" w14:textId="77777777" w:rsidR="00EA204B" w:rsidRPr="00EA204B" w:rsidRDefault="00EA204B" w:rsidP="00EA204B">
      <w:pPr>
        <w:shd w:val="clear" w:color="auto" w:fill="FFFFFF"/>
        <w:suppressAutoHyphens w:val="0"/>
        <w:spacing w:before="180" w:after="180" w:line="240" w:lineRule="auto"/>
        <w:rPr>
          <w:rFonts w:ascii="Lato" w:eastAsia="Times New Roman" w:hAnsi="Lato" w:cs="Times New Roman"/>
          <w:color w:val="2D3B45"/>
          <w:lang w:eastAsia="en-US"/>
        </w:rPr>
      </w:pPr>
      <w:r w:rsidRPr="00EA204B">
        <w:rPr>
          <w:rFonts w:ascii="Lato" w:eastAsia="Times New Roman" w:hAnsi="Lato" w:cs="Times New Roman"/>
          <w:color w:val="2D3B45"/>
          <w:lang w:eastAsia="en-US"/>
        </w:rPr>
        <w:t>6) In the video it was mentioned that Erlang was used to code what?</w:t>
      </w:r>
    </w:p>
    <w:p w14:paraId="200DEF14" w14:textId="0E0D0307" w:rsidR="00EA204B" w:rsidRDefault="00EA204B" w:rsidP="00710237">
      <w:pPr>
        <w:shd w:val="clear" w:color="auto" w:fill="FFFFFF"/>
        <w:suppressAutoHyphens w:val="0"/>
        <w:spacing w:before="180" w:after="180" w:line="240" w:lineRule="auto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ab/>
      </w:r>
      <w:proofErr w:type="spellStart"/>
      <w:r>
        <w:rPr>
          <w:rFonts w:ascii="Lato" w:eastAsia="Times New Roman" w:hAnsi="Lato" w:cs="Times New Roman"/>
          <w:color w:val="2D3B45"/>
          <w:lang w:eastAsia="en-US"/>
        </w:rPr>
        <w:t>Whatsapp</w:t>
      </w:r>
      <w:proofErr w:type="spellEnd"/>
    </w:p>
    <w:p w14:paraId="2439E7CE" w14:textId="59BAA23B" w:rsidR="00EA204B" w:rsidRDefault="00EA204B" w:rsidP="00710237">
      <w:pPr>
        <w:shd w:val="clear" w:color="auto" w:fill="FFFFFF"/>
        <w:suppressAutoHyphens w:val="0"/>
        <w:spacing w:before="180" w:after="180" w:line="240" w:lineRule="auto"/>
        <w:rPr>
          <w:rFonts w:ascii="Lato" w:hAnsi="Lato"/>
          <w:color w:val="2D3B45"/>
          <w:shd w:val="clear" w:color="auto" w:fill="FFFFFF"/>
        </w:rPr>
      </w:pPr>
      <w:r>
        <w:rPr>
          <w:rFonts w:ascii="Lato" w:hAnsi="Lato"/>
          <w:color w:val="2D3B45"/>
          <w:shd w:val="clear" w:color="auto" w:fill="FFFFFF"/>
        </w:rPr>
        <w:t>7) How is 'pattern matching' used?</w:t>
      </w:r>
    </w:p>
    <w:p w14:paraId="67EEA8CB" w14:textId="12653F89" w:rsidR="002C259B" w:rsidRDefault="002C259B" w:rsidP="00710237">
      <w:pPr>
        <w:shd w:val="clear" w:color="auto" w:fill="FFFFFF"/>
        <w:suppressAutoHyphens w:val="0"/>
        <w:spacing w:before="180" w:after="180" w:line="240" w:lineRule="auto"/>
        <w:rPr>
          <w:rFonts w:ascii="Lato" w:hAnsi="Lato"/>
          <w:color w:val="2D3B45"/>
          <w:shd w:val="clear" w:color="auto" w:fill="FFFFFF"/>
        </w:rPr>
      </w:pPr>
      <w:r>
        <w:rPr>
          <w:rFonts w:ascii="Lato" w:hAnsi="Lato"/>
          <w:color w:val="2D3B45"/>
          <w:shd w:val="clear" w:color="auto" w:fill="FFFFFF"/>
        </w:rPr>
        <w:tab/>
        <w:t xml:space="preserve">It is used based on the input it receives and then it can decide which definition of a function to use. </w:t>
      </w:r>
    </w:p>
    <w:p w14:paraId="1C916E52" w14:textId="1242009B" w:rsidR="00EA204B" w:rsidRDefault="00EA204B" w:rsidP="009D4C28">
      <w:pPr>
        <w:shd w:val="clear" w:color="auto" w:fill="FFFFFF"/>
        <w:suppressAutoHyphens w:val="0"/>
        <w:spacing w:before="180" w:after="180" w:line="240" w:lineRule="auto"/>
        <w:ind w:left="720"/>
        <w:rPr>
          <w:rFonts w:ascii="Lato" w:hAnsi="Lato"/>
          <w:color w:val="2D3B45"/>
          <w:shd w:val="clear" w:color="auto" w:fill="FFFFFF"/>
        </w:rPr>
      </w:pPr>
    </w:p>
    <w:p w14:paraId="37252CC1" w14:textId="77777777" w:rsidR="00EA204B" w:rsidRPr="00EA204B" w:rsidRDefault="00EA204B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EA204B">
        <w:rPr>
          <w:rFonts w:ascii="Lato" w:eastAsia="Times New Roman" w:hAnsi="Lato" w:cs="Times New Roman"/>
          <w:color w:val="2D3B45"/>
          <w:lang w:eastAsia="en-US"/>
        </w:rPr>
        <w:t>8) Complete this sentence: "NP problems are hard to solve but easy to _____"</w:t>
      </w:r>
    </w:p>
    <w:p w14:paraId="2832CB05" w14:textId="45E0CCB1" w:rsidR="00EA204B" w:rsidRPr="00EA204B" w:rsidRDefault="00EA204B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EA204B">
        <w:rPr>
          <w:rFonts w:ascii="Lato" w:eastAsia="Times New Roman" w:hAnsi="Lato" w:cs="Times New Roman"/>
          <w:color w:val="2D3B45"/>
          <w:lang w:eastAsia="en-US"/>
        </w:rPr>
        <w:t> </w:t>
      </w:r>
      <w:r w:rsidR="002C259B">
        <w:rPr>
          <w:rFonts w:ascii="Lato" w:eastAsia="Times New Roman" w:hAnsi="Lato" w:cs="Times New Roman"/>
          <w:color w:val="2D3B45"/>
          <w:lang w:eastAsia="en-US"/>
        </w:rPr>
        <w:tab/>
        <w:t>Check</w:t>
      </w:r>
    </w:p>
    <w:p w14:paraId="3FA34FAA" w14:textId="77777777" w:rsidR="00EA204B" w:rsidRPr="00EA204B" w:rsidRDefault="00EA204B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EA204B">
        <w:rPr>
          <w:rFonts w:ascii="Lato" w:eastAsia="Times New Roman" w:hAnsi="Lato" w:cs="Times New Roman"/>
          <w:color w:val="2D3B45"/>
          <w:lang w:eastAsia="en-US"/>
        </w:rPr>
        <w:t>9) What is the example of an NP problem used in the video?</w:t>
      </w:r>
    </w:p>
    <w:p w14:paraId="77340638" w14:textId="0BE4FEE8" w:rsidR="00EA204B" w:rsidRPr="00EA204B" w:rsidRDefault="00EA204B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EA204B">
        <w:rPr>
          <w:rFonts w:ascii="Lato" w:eastAsia="Times New Roman" w:hAnsi="Lato" w:cs="Times New Roman"/>
          <w:color w:val="2D3B45"/>
          <w:lang w:eastAsia="en-US"/>
        </w:rPr>
        <w:t> </w:t>
      </w:r>
      <w:r w:rsidR="002C259B">
        <w:rPr>
          <w:rFonts w:ascii="Lato" w:eastAsia="Times New Roman" w:hAnsi="Lato" w:cs="Times New Roman"/>
          <w:color w:val="2D3B45"/>
          <w:lang w:eastAsia="en-US"/>
        </w:rPr>
        <w:tab/>
      </w:r>
      <w:r w:rsidR="0067099D">
        <w:rPr>
          <w:rFonts w:ascii="Lato" w:eastAsia="Times New Roman" w:hAnsi="Lato" w:cs="Times New Roman"/>
          <w:color w:val="2D3B45"/>
          <w:lang w:eastAsia="en-US"/>
        </w:rPr>
        <w:t xml:space="preserve">Factoring out numbers as they get larger such as 100 or more. </w:t>
      </w:r>
    </w:p>
    <w:p w14:paraId="21DF8DE7" w14:textId="77777777" w:rsidR="00EA204B" w:rsidRPr="00EA204B" w:rsidRDefault="00EA204B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EA204B">
        <w:rPr>
          <w:rFonts w:ascii="Lato" w:eastAsia="Times New Roman" w:hAnsi="Lato" w:cs="Times New Roman"/>
          <w:color w:val="2D3B45"/>
          <w:lang w:eastAsia="en-US"/>
        </w:rPr>
        <w:t>10) What are the TV shows mentioned in the video?</w:t>
      </w:r>
    </w:p>
    <w:p w14:paraId="091DF25C" w14:textId="10E18266" w:rsidR="00EA204B" w:rsidRDefault="0067099D" w:rsidP="009D4C28">
      <w:pPr>
        <w:shd w:val="clear" w:color="auto" w:fill="FFFFFF"/>
        <w:suppressAutoHyphens w:val="0"/>
        <w:spacing w:before="180" w:after="180" w:line="240" w:lineRule="auto"/>
        <w:ind w:left="72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>Futurama and the Simpsons</w:t>
      </w:r>
    </w:p>
    <w:p w14:paraId="07C54A9A" w14:textId="77777777" w:rsidR="0067099D" w:rsidRPr="0067099D" w:rsidRDefault="0067099D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67099D">
        <w:rPr>
          <w:rFonts w:ascii="Lato" w:eastAsia="Times New Roman" w:hAnsi="Lato" w:cs="Times New Roman"/>
          <w:color w:val="2D3B45"/>
          <w:lang w:eastAsia="en-US"/>
        </w:rPr>
        <w:t>1) Floating point numbers are essentially what?</w:t>
      </w:r>
    </w:p>
    <w:p w14:paraId="36CBA779" w14:textId="63B096F3" w:rsidR="0067099D" w:rsidRPr="0067099D" w:rsidRDefault="0067099D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67099D">
        <w:rPr>
          <w:rFonts w:ascii="Lato" w:eastAsia="Times New Roman" w:hAnsi="Lato" w:cs="Times New Roman"/>
          <w:color w:val="2D3B45"/>
          <w:lang w:eastAsia="en-US"/>
        </w:rPr>
        <w:t> </w:t>
      </w:r>
      <w:r w:rsidR="004D354E">
        <w:rPr>
          <w:rFonts w:ascii="Lato" w:eastAsia="Times New Roman" w:hAnsi="Lato" w:cs="Times New Roman"/>
          <w:color w:val="2D3B45"/>
          <w:lang w:eastAsia="en-US"/>
        </w:rPr>
        <w:tab/>
        <w:t>Scientific notation in base 2.</w:t>
      </w:r>
    </w:p>
    <w:p w14:paraId="3DE4A945" w14:textId="77777777" w:rsidR="0067099D" w:rsidRPr="0067099D" w:rsidRDefault="0067099D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67099D">
        <w:rPr>
          <w:rFonts w:ascii="Lato" w:eastAsia="Times New Roman" w:hAnsi="Lato" w:cs="Times New Roman"/>
          <w:color w:val="2D3B45"/>
          <w:lang w:eastAsia="en-US"/>
        </w:rPr>
        <w:t>12) Computers perform scientific notation in what base?</w:t>
      </w:r>
    </w:p>
    <w:p w14:paraId="083E8D84" w14:textId="630C9172" w:rsidR="0067099D" w:rsidRPr="0067099D" w:rsidRDefault="0067099D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67099D">
        <w:rPr>
          <w:rFonts w:ascii="Lato" w:eastAsia="Times New Roman" w:hAnsi="Lato" w:cs="Times New Roman"/>
          <w:color w:val="2D3B45"/>
          <w:lang w:eastAsia="en-US"/>
        </w:rPr>
        <w:t> </w:t>
      </w:r>
      <w:r w:rsidR="004D354E">
        <w:rPr>
          <w:rFonts w:ascii="Lato" w:eastAsia="Times New Roman" w:hAnsi="Lato" w:cs="Times New Roman"/>
          <w:color w:val="2D3B45"/>
          <w:lang w:eastAsia="en-US"/>
        </w:rPr>
        <w:tab/>
        <w:t>Base 2</w:t>
      </w:r>
    </w:p>
    <w:p w14:paraId="62C7C570" w14:textId="77777777" w:rsidR="0067099D" w:rsidRPr="0067099D" w:rsidRDefault="0067099D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67099D">
        <w:rPr>
          <w:rFonts w:ascii="Lato" w:eastAsia="Times New Roman" w:hAnsi="Lato" w:cs="Times New Roman"/>
          <w:color w:val="2D3B45"/>
          <w:lang w:eastAsia="en-US"/>
        </w:rPr>
        <w:t>13) What is the problem with adding 1/3 + 1/3 + 1/3 using base 10 and ignoring recurring numbers?</w:t>
      </w:r>
    </w:p>
    <w:p w14:paraId="24EE3447" w14:textId="4224DA68" w:rsidR="0067099D" w:rsidRPr="0067099D" w:rsidRDefault="0067099D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67099D">
        <w:rPr>
          <w:rFonts w:ascii="Lato" w:eastAsia="Times New Roman" w:hAnsi="Lato" w:cs="Times New Roman"/>
          <w:color w:val="2D3B45"/>
          <w:lang w:eastAsia="en-US"/>
        </w:rPr>
        <w:t> </w:t>
      </w:r>
      <w:r w:rsidR="009B010D">
        <w:rPr>
          <w:rFonts w:ascii="Lato" w:eastAsia="Times New Roman" w:hAnsi="Lato" w:cs="Times New Roman"/>
          <w:color w:val="2D3B45"/>
          <w:lang w:eastAsia="en-US"/>
        </w:rPr>
        <w:tab/>
        <w:t xml:space="preserve">The computer will run out of digits in a problem like this because of the </w:t>
      </w:r>
      <w:proofErr w:type="gramStart"/>
      <w:r w:rsidR="009B010D">
        <w:rPr>
          <w:rFonts w:ascii="Lato" w:eastAsia="Times New Roman" w:hAnsi="Lato" w:cs="Times New Roman"/>
          <w:color w:val="2D3B45"/>
          <w:lang w:eastAsia="en-US"/>
        </w:rPr>
        <w:t>floating point</w:t>
      </w:r>
      <w:proofErr w:type="gramEnd"/>
      <w:r w:rsidR="009B010D">
        <w:rPr>
          <w:rFonts w:ascii="Lato" w:eastAsia="Times New Roman" w:hAnsi="Lato" w:cs="Times New Roman"/>
          <w:color w:val="2D3B45"/>
          <w:lang w:eastAsia="en-US"/>
        </w:rPr>
        <w:t xml:space="preserve"> rounding error.</w:t>
      </w:r>
    </w:p>
    <w:p w14:paraId="6158526B" w14:textId="77777777" w:rsidR="0067099D" w:rsidRPr="0067099D" w:rsidRDefault="0067099D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67099D">
        <w:rPr>
          <w:rFonts w:ascii="Lato" w:eastAsia="Times New Roman" w:hAnsi="Lato" w:cs="Times New Roman"/>
          <w:color w:val="2D3B45"/>
          <w:lang w:eastAsia="en-US"/>
        </w:rPr>
        <w:t>14) What is 1/10 in base 2?</w:t>
      </w:r>
    </w:p>
    <w:p w14:paraId="36543063" w14:textId="1ADB9ABB" w:rsidR="0067099D" w:rsidRDefault="004D354E" w:rsidP="009D4C28">
      <w:pPr>
        <w:shd w:val="clear" w:color="auto" w:fill="FFFFFF"/>
        <w:suppressAutoHyphens w:val="0"/>
        <w:spacing w:before="180" w:after="180" w:line="240" w:lineRule="auto"/>
        <w:ind w:left="72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>0.000110011 -&gt; infinity</w:t>
      </w:r>
    </w:p>
    <w:p w14:paraId="1141891B" w14:textId="179CC919" w:rsidR="009B010D" w:rsidRDefault="009B010D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9B010D">
        <w:rPr>
          <w:rFonts w:ascii="Lato" w:eastAsia="Times New Roman" w:hAnsi="Lato" w:cs="Times New Roman"/>
          <w:color w:val="2D3B45"/>
          <w:lang w:eastAsia="en-US"/>
        </w:rPr>
        <w:t>5) What is the name of the function discussed in the video?</w:t>
      </w:r>
    </w:p>
    <w:p w14:paraId="74DB7635" w14:textId="2C353CF2" w:rsidR="009C23C8" w:rsidRPr="009B010D" w:rsidRDefault="009C23C8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ab/>
        <w:t>Ackerman</w:t>
      </w:r>
    </w:p>
    <w:p w14:paraId="1A358AA8" w14:textId="77777777" w:rsidR="009B010D" w:rsidRPr="009B010D" w:rsidRDefault="009B010D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9B010D">
        <w:rPr>
          <w:rFonts w:ascii="Lato" w:eastAsia="Times New Roman" w:hAnsi="Lato" w:cs="Times New Roman"/>
          <w:color w:val="2D3B45"/>
          <w:lang w:eastAsia="en-US"/>
        </w:rPr>
        <w:t>16) Can Ackermann's function be coded using for or 'DO' loops?</w:t>
      </w:r>
    </w:p>
    <w:p w14:paraId="13150B34" w14:textId="545D3D9E" w:rsidR="009B010D" w:rsidRPr="009B010D" w:rsidRDefault="009B010D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9B010D">
        <w:rPr>
          <w:rFonts w:ascii="Lato" w:eastAsia="Times New Roman" w:hAnsi="Lato" w:cs="Times New Roman"/>
          <w:color w:val="2D3B45"/>
          <w:lang w:eastAsia="en-US"/>
        </w:rPr>
        <w:t> </w:t>
      </w:r>
      <w:r w:rsidR="00D230CF">
        <w:rPr>
          <w:rFonts w:ascii="Lato" w:eastAsia="Times New Roman" w:hAnsi="Lato" w:cs="Times New Roman"/>
          <w:color w:val="2D3B45"/>
          <w:lang w:eastAsia="en-US"/>
        </w:rPr>
        <w:tab/>
      </w:r>
      <w:r w:rsidR="00887C16">
        <w:rPr>
          <w:rFonts w:ascii="Lato" w:eastAsia="Times New Roman" w:hAnsi="Lato" w:cs="Times New Roman"/>
          <w:color w:val="2D3B45"/>
          <w:lang w:eastAsia="en-US"/>
        </w:rPr>
        <w:t>No</w:t>
      </w:r>
    </w:p>
    <w:p w14:paraId="295B77E6" w14:textId="77777777" w:rsidR="009B010D" w:rsidRPr="009B010D" w:rsidRDefault="009B010D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9B010D">
        <w:rPr>
          <w:rFonts w:ascii="Lato" w:eastAsia="Times New Roman" w:hAnsi="Lato" w:cs="Times New Roman"/>
          <w:color w:val="2D3B45"/>
          <w:lang w:eastAsia="en-US"/>
        </w:rPr>
        <w:t xml:space="preserve">17) What is the value of </w:t>
      </w:r>
      <w:proofErr w:type="gramStart"/>
      <w:r w:rsidRPr="009B010D">
        <w:rPr>
          <w:rFonts w:ascii="Lato" w:eastAsia="Times New Roman" w:hAnsi="Lato" w:cs="Times New Roman"/>
          <w:color w:val="2D3B45"/>
          <w:lang w:eastAsia="en-US"/>
        </w:rPr>
        <w:t>Ackermann(</w:t>
      </w:r>
      <w:proofErr w:type="gramEnd"/>
      <w:r w:rsidRPr="009B010D">
        <w:rPr>
          <w:rFonts w:ascii="Lato" w:eastAsia="Times New Roman" w:hAnsi="Lato" w:cs="Times New Roman"/>
          <w:color w:val="2D3B45"/>
          <w:lang w:eastAsia="en-US"/>
        </w:rPr>
        <w:t>4,1)?</w:t>
      </w:r>
    </w:p>
    <w:p w14:paraId="35137A43" w14:textId="3283E2CB" w:rsidR="009B010D" w:rsidRPr="009B010D" w:rsidRDefault="009B010D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9B010D">
        <w:rPr>
          <w:rFonts w:ascii="Lato" w:eastAsia="Times New Roman" w:hAnsi="Lato" w:cs="Times New Roman"/>
          <w:color w:val="2D3B45"/>
          <w:lang w:eastAsia="en-US"/>
        </w:rPr>
        <w:t> </w:t>
      </w:r>
      <w:r w:rsidR="009C23C8">
        <w:rPr>
          <w:rFonts w:ascii="Lato" w:eastAsia="Times New Roman" w:hAnsi="Lato" w:cs="Times New Roman"/>
          <w:color w:val="2D3B45"/>
          <w:lang w:eastAsia="en-US"/>
        </w:rPr>
        <w:tab/>
        <w:t>65</w:t>
      </w:r>
      <w:r w:rsidR="00D230CF">
        <w:rPr>
          <w:rFonts w:ascii="Lato" w:eastAsia="Times New Roman" w:hAnsi="Lato" w:cs="Times New Roman"/>
          <w:color w:val="2D3B45"/>
          <w:lang w:eastAsia="en-US"/>
        </w:rPr>
        <w:t>,</w:t>
      </w:r>
      <w:r w:rsidR="009C23C8">
        <w:rPr>
          <w:rFonts w:ascii="Lato" w:eastAsia="Times New Roman" w:hAnsi="Lato" w:cs="Times New Roman"/>
          <w:color w:val="2D3B45"/>
          <w:lang w:eastAsia="en-US"/>
        </w:rPr>
        <w:t>533</w:t>
      </w:r>
    </w:p>
    <w:p w14:paraId="47462FA9" w14:textId="77777777" w:rsidR="009B010D" w:rsidRPr="009B010D" w:rsidRDefault="009B010D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9B010D">
        <w:rPr>
          <w:rFonts w:ascii="Lato" w:eastAsia="Times New Roman" w:hAnsi="Lato" w:cs="Times New Roman"/>
          <w:color w:val="2D3B45"/>
          <w:lang w:eastAsia="en-US"/>
        </w:rPr>
        <w:t xml:space="preserve">18) How many minutes will the machine in the video take to calculate </w:t>
      </w:r>
      <w:proofErr w:type="gramStart"/>
      <w:r w:rsidRPr="009B010D">
        <w:rPr>
          <w:rFonts w:ascii="Lato" w:eastAsia="Times New Roman" w:hAnsi="Lato" w:cs="Times New Roman"/>
          <w:color w:val="2D3B45"/>
          <w:lang w:eastAsia="en-US"/>
        </w:rPr>
        <w:t>Ackermann(</w:t>
      </w:r>
      <w:proofErr w:type="gramEnd"/>
      <w:r w:rsidRPr="009B010D">
        <w:rPr>
          <w:rFonts w:ascii="Lato" w:eastAsia="Times New Roman" w:hAnsi="Lato" w:cs="Times New Roman"/>
          <w:color w:val="2D3B45"/>
          <w:lang w:eastAsia="en-US"/>
        </w:rPr>
        <w:t>4,2)</w:t>
      </w:r>
    </w:p>
    <w:p w14:paraId="6A9F3FA2" w14:textId="6CFA55C7" w:rsidR="009B010D" w:rsidRPr="009B010D" w:rsidRDefault="009B010D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9B010D">
        <w:rPr>
          <w:rFonts w:ascii="Lato" w:eastAsia="Times New Roman" w:hAnsi="Lato" w:cs="Times New Roman"/>
          <w:color w:val="2D3B45"/>
          <w:lang w:eastAsia="en-US"/>
        </w:rPr>
        <w:t> </w:t>
      </w:r>
      <w:r w:rsidR="00D230CF">
        <w:rPr>
          <w:rFonts w:ascii="Lato" w:eastAsia="Times New Roman" w:hAnsi="Lato" w:cs="Times New Roman"/>
          <w:color w:val="2D3B45"/>
          <w:lang w:eastAsia="en-US"/>
        </w:rPr>
        <w:tab/>
        <w:t>3 * (2^65,553)</w:t>
      </w:r>
    </w:p>
    <w:p w14:paraId="7A591080" w14:textId="77777777" w:rsidR="009B010D" w:rsidRPr="009B010D" w:rsidRDefault="009B010D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9B010D">
        <w:rPr>
          <w:rFonts w:ascii="Lato" w:eastAsia="Times New Roman" w:hAnsi="Lato" w:cs="Times New Roman"/>
          <w:color w:val="2D3B45"/>
          <w:lang w:eastAsia="en-US"/>
        </w:rPr>
        <w:t>19) The performance characteristic of Ackermann's function is described as what?</w:t>
      </w:r>
    </w:p>
    <w:p w14:paraId="75CBAE54" w14:textId="13C9C910" w:rsidR="009B010D" w:rsidRDefault="00D230CF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ab/>
        <w:t>Super Exponential</w:t>
      </w:r>
    </w:p>
    <w:p w14:paraId="019D0F2B" w14:textId="7E33B9EA" w:rsidR="00D230CF" w:rsidRDefault="00D230CF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D230CF">
        <w:rPr>
          <w:rFonts w:ascii="Lato" w:eastAsia="Times New Roman" w:hAnsi="Lato" w:cs="Times New Roman"/>
          <w:color w:val="2D3B45"/>
          <w:lang w:eastAsia="en-US"/>
        </w:rPr>
        <w:t>20) A loop nested in another loop has the performance characteristic of what?</w:t>
      </w:r>
    </w:p>
    <w:p w14:paraId="2170320E" w14:textId="683D1A3A" w:rsidR="0099557C" w:rsidRPr="00D230CF" w:rsidRDefault="0099557C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lastRenderedPageBreak/>
        <w:tab/>
      </w:r>
    </w:p>
    <w:p w14:paraId="2BCC76AA" w14:textId="0C9CB619" w:rsidR="00D230CF" w:rsidRPr="00D230CF" w:rsidRDefault="00D230CF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D230CF">
        <w:rPr>
          <w:rFonts w:ascii="Lato" w:eastAsia="Times New Roman" w:hAnsi="Lato" w:cs="Times New Roman"/>
          <w:color w:val="2D3B45"/>
          <w:lang w:eastAsia="en-US"/>
        </w:rPr>
        <w:t> </w:t>
      </w:r>
      <w:r w:rsidR="00887C16">
        <w:rPr>
          <w:rFonts w:ascii="Lato" w:eastAsia="Times New Roman" w:hAnsi="Lato" w:cs="Times New Roman"/>
          <w:color w:val="2D3B45"/>
          <w:lang w:eastAsia="en-US"/>
        </w:rPr>
        <w:tab/>
        <w:t>Factorial</w:t>
      </w:r>
    </w:p>
    <w:p w14:paraId="5DF11400" w14:textId="77777777" w:rsidR="00D230CF" w:rsidRPr="00D230CF" w:rsidRDefault="00D230CF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D230CF">
        <w:rPr>
          <w:rFonts w:ascii="Lato" w:eastAsia="Times New Roman" w:hAnsi="Lato" w:cs="Times New Roman"/>
          <w:color w:val="2D3B45"/>
          <w:lang w:eastAsia="en-US"/>
        </w:rPr>
        <w:t>21) What was the limitation of Fortran mentioned in the video?</w:t>
      </w:r>
    </w:p>
    <w:p w14:paraId="04991F57" w14:textId="43BE35C4" w:rsidR="00D230CF" w:rsidRPr="00D230CF" w:rsidRDefault="00D230CF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D230CF">
        <w:rPr>
          <w:rFonts w:ascii="Lato" w:eastAsia="Times New Roman" w:hAnsi="Lato" w:cs="Times New Roman"/>
          <w:color w:val="2D3B45"/>
          <w:lang w:eastAsia="en-US"/>
        </w:rPr>
        <w:t> </w:t>
      </w:r>
      <w:r w:rsidR="0099557C">
        <w:rPr>
          <w:rFonts w:ascii="Lato" w:eastAsia="Times New Roman" w:hAnsi="Lato" w:cs="Times New Roman"/>
          <w:color w:val="2D3B45"/>
          <w:lang w:eastAsia="en-US"/>
        </w:rPr>
        <w:tab/>
        <w:t xml:space="preserve">Limitation of recursion that calls its own stack frame. </w:t>
      </w:r>
    </w:p>
    <w:p w14:paraId="01541032" w14:textId="22280C2F" w:rsidR="00D230CF" w:rsidRDefault="00D230CF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D230CF">
        <w:rPr>
          <w:rFonts w:ascii="Lato" w:eastAsia="Times New Roman" w:hAnsi="Lato" w:cs="Times New Roman"/>
          <w:color w:val="2D3B45"/>
          <w:lang w:eastAsia="en-US"/>
        </w:rPr>
        <w:t>22) What real-world use needs complex recursion?</w:t>
      </w:r>
    </w:p>
    <w:p w14:paraId="7568287C" w14:textId="5F06A50F" w:rsidR="00887C16" w:rsidRPr="00D230CF" w:rsidRDefault="00887C16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ab/>
        <w:t>Compilers</w:t>
      </w:r>
    </w:p>
    <w:p w14:paraId="3EB91B3C" w14:textId="77777777" w:rsidR="0099557C" w:rsidRPr="0099557C" w:rsidRDefault="0099557C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99557C">
        <w:rPr>
          <w:rFonts w:ascii="Lato" w:eastAsia="Times New Roman" w:hAnsi="Lato" w:cs="Times New Roman"/>
          <w:color w:val="2D3B45"/>
          <w:lang w:eastAsia="en-US"/>
        </w:rPr>
        <w:t>23) There was a need to have a language that could cope with what?</w:t>
      </w:r>
    </w:p>
    <w:p w14:paraId="5E56AA3B" w14:textId="4B8D7B30" w:rsidR="0099557C" w:rsidRPr="0099557C" w:rsidRDefault="0099557C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99557C">
        <w:rPr>
          <w:rFonts w:ascii="Lato" w:eastAsia="Times New Roman" w:hAnsi="Lato" w:cs="Times New Roman"/>
          <w:color w:val="2D3B45"/>
          <w:lang w:eastAsia="en-US"/>
        </w:rPr>
        <w:t> </w:t>
      </w:r>
      <w:r w:rsidR="00D331C7">
        <w:rPr>
          <w:rFonts w:ascii="Lato" w:eastAsia="Times New Roman" w:hAnsi="Lato" w:cs="Times New Roman"/>
          <w:color w:val="2D3B45"/>
          <w:lang w:eastAsia="en-US"/>
        </w:rPr>
        <w:tab/>
        <w:t>The operating system</w:t>
      </w:r>
    </w:p>
    <w:p w14:paraId="3DCD86AE" w14:textId="7977E662" w:rsidR="0099557C" w:rsidRDefault="0099557C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99557C">
        <w:rPr>
          <w:rFonts w:ascii="Lato" w:eastAsia="Times New Roman" w:hAnsi="Lato" w:cs="Times New Roman"/>
          <w:color w:val="2D3B45"/>
          <w:lang w:eastAsia="en-US"/>
        </w:rPr>
        <w:t>24) C is most powerful when considered as the classical what?</w:t>
      </w:r>
    </w:p>
    <w:p w14:paraId="07CE3A36" w14:textId="1A0B4AB4" w:rsidR="00887C16" w:rsidRPr="0099557C" w:rsidRDefault="00887C16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ab/>
        <w:t>System implementation language</w:t>
      </w:r>
    </w:p>
    <w:p w14:paraId="4E78C031" w14:textId="5494F1AC" w:rsidR="00887C16" w:rsidRDefault="00887C16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887C16">
        <w:rPr>
          <w:rFonts w:ascii="Lato" w:eastAsia="Times New Roman" w:hAnsi="Lato" w:cs="Times New Roman"/>
          <w:color w:val="2D3B45"/>
          <w:lang w:eastAsia="en-US"/>
        </w:rPr>
        <w:t>25)</w:t>
      </w:r>
      <w:r>
        <w:rPr>
          <w:rFonts w:ascii="Lato" w:eastAsia="Times New Roman" w:hAnsi="Lato" w:cs="Times New Roman"/>
          <w:color w:val="2D3B45"/>
          <w:lang w:eastAsia="en-US"/>
        </w:rPr>
        <w:t xml:space="preserve"> </w:t>
      </w:r>
      <w:r w:rsidRPr="00887C16">
        <w:rPr>
          <w:rFonts w:ascii="Lato" w:eastAsia="Times New Roman" w:hAnsi="Lato" w:cs="Times New Roman"/>
          <w:color w:val="2D3B45"/>
          <w:lang w:eastAsia="en-US"/>
        </w:rPr>
        <w:t>What are the names of the two fields of the 'THING' structure?</w:t>
      </w:r>
    </w:p>
    <w:p w14:paraId="71084200" w14:textId="4B709F4D" w:rsidR="002E6F19" w:rsidRPr="00887C16" w:rsidRDefault="002E6F19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ab/>
        <w:t>Item and the Next</w:t>
      </w:r>
    </w:p>
    <w:p w14:paraId="00999CAD" w14:textId="51FF4FFD" w:rsidR="00887C16" w:rsidRDefault="00887C16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887C16">
        <w:rPr>
          <w:rFonts w:ascii="Lato" w:eastAsia="Times New Roman" w:hAnsi="Lato" w:cs="Times New Roman"/>
          <w:color w:val="2D3B45"/>
          <w:lang w:eastAsia="en-US"/>
        </w:rPr>
        <w:t>26)</w:t>
      </w:r>
      <w:r>
        <w:rPr>
          <w:rFonts w:ascii="Lato" w:eastAsia="Times New Roman" w:hAnsi="Lato" w:cs="Times New Roman"/>
          <w:color w:val="2D3B45"/>
          <w:lang w:eastAsia="en-US"/>
        </w:rPr>
        <w:t xml:space="preserve"> </w:t>
      </w:r>
      <w:r w:rsidRPr="00887C16">
        <w:rPr>
          <w:rFonts w:ascii="Lato" w:eastAsia="Times New Roman" w:hAnsi="Lato" w:cs="Times New Roman"/>
          <w:color w:val="2D3B45"/>
          <w:lang w:eastAsia="en-US"/>
        </w:rPr>
        <w:t>What is the advantage of the 'Triple Ref Technique'?</w:t>
      </w:r>
    </w:p>
    <w:p w14:paraId="4AAC6EA8" w14:textId="6314659F" w:rsidR="00866C45" w:rsidRPr="00887C16" w:rsidRDefault="00866C45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ab/>
        <w:t xml:space="preserve">Simplifying the tracing of nodes referenced to make operations easier by “peeking”. </w:t>
      </w:r>
    </w:p>
    <w:p w14:paraId="577C480F" w14:textId="1FB8B499" w:rsidR="00887C16" w:rsidRDefault="00887C16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887C16">
        <w:rPr>
          <w:rFonts w:ascii="Lato" w:eastAsia="Times New Roman" w:hAnsi="Lato" w:cs="Times New Roman"/>
          <w:color w:val="2D3B45"/>
          <w:lang w:eastAsia="en-US"/>
        </w:rPr>
        <w:t>27) What is the procedure used in the video to compare the different structures?</w:t>
      </w:r>
    </w:p>
    <w:p w14:paraId="0BF52654" w14:textId="3955E5D5" w:rsidR="00866C45" w:rsidRDefault="0048711C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ab/>
        <w:t>Accessing every element by summing up the values</w:t>
      </w:r>
    </w:p>
    <w:p w14:paraId="2F0AF6BD" w14:textId="2F5EE702" w:rsidR="00887C16" w:rsidRDefault="00887C16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887C16">
        <w:rPr>
          <w:rFonts w:ascii="Lato" w:eastAsia="Times New Roman" w:hAnsi="Lato" w:cs="Times New Roman"/>
          <w:color w:val="2D3B45"/>
          <w:lang w:eastAsia="en-US"/>
        </w:rPr>
        <w:t>28) Why is the reverse array faster on the Atari? </w:t>
      </w:r>
    </w:p>
    <w:p w14:paraId="66D10E44" w14:textId="353D04C0" w:rsidR="0048711C" w:rsidRPr="00887C16" w:rsidRDefault="0048711C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ab/>
        <w:t>Because the fastest thing inside of the Atari is the memory</w:t>
      </w:r>
    </w:p>
    <w:p w14:paraId="3F331CB7" w14:textId="00EC0BCD" w:rsidR="00D230CF" w:rsidRDefault="00887C16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hAnsi="Lato"/>
          <w:color w:val="2D3B45"/>
          <w:shd w:val="clear" w:color="auto" w:fill="FFFFFF"/>
        </w:rPr>
      </w:pPr>
      <w:r>
        <w:rPr>
          <w:rFonts w:ascii="Lato" w:hAnsi="Lato"/>
          <w:color w:val="2D3B45"/>
          <w:shd w:val="clear" w:color="auto" w:fill="FFFFFF"/>
        </w:rPr>
        <w:t>29) What would be the goal of requiring people to be exposed to coding?</w:t>
      </w:r>
    </w:p>
    <w:p w14:paraId="7A8D66F9" w14:textId="5D08C922" w:rsidR="0048711C" w:rsidRDefault="0048711C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hAnsi="Lato"/>
          <w:color w:val="2D3B45"/>
          <w:shd w:val="clear" w:color="auto" w:fill="FFFFFF"/>
        </w:rPr>
      </w:pPr>
      <w:r>
        <w:rPr>
          <w:rFonts w:ascii="Lato" w:hAnsi="Lato"/>
          <w:color w:val="2D3B45"/>
          <w:shd w:val="clear" w:color="auto" w:fill="FFFFFF"/>
        </w:rPr>
        <w:tab/>
      </w:r>
      <w:r w:rsidR="00044EF9">
        <w:rPr>
          <w:rFonts w:ascii="Lato" w:hAnsi="Lato"/>
          <w:color w:val="2D3B45"/>
          <w:shd w:val="clear" w:color="auto" w:fill="FFFFFF"/>
        </w:rPr>
        <w:t xml:space="preserve">To help them see the world in a computational way, like going to an art gallery. Coding is a way to help people understand computers. </w:t>
      </w:r>
    </w:p>
    <w:p w14:paraId="33D154C8" w14:textId="351906ED" w:rsidR="00887C16" w:rsidRDefault="00887C16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887C16">
        <w:rPr>
          <w:rFonts w:ascii="Lato" w:eastAsia="Times New Roman" w:hAnsi="Lato" w:cs="Times New Roman"/>
          <w:color w:val="2D3B45"/>
          <w:lang w:eastAsia="en-US"/>
        </w:rPr>
        <w:t>30):</w:t>
      </w:r>
      <w:r>
        <w:rPr>
          <w:rFonts w:ascii="Lato" w:eastAsia="Times New Roman" w:hAnsi="Lato" w:cs="Times New Roman"/>
          <w:color w:val="2D3B45"/>
          <w:lang w:eastAsia="en-US"/>
        </w:rPr>
        <w:t xml:space="preserve"> </w:t>
      </w:r>
      <w:r w:rsidRPr="00887C16">
        <w:rPr>
          <w:rFonts w:ascii="Lato" w:eastAsia="Times New Roman" w:hAnsi="Lato" w:cs="Times New Roman"/>
          <w:color w:val="2D3B45"/>
          <w:lang w:eastAsia="en-US"/>
        </w:rPr>
        <w:t>List 3 or more of the different sort algorithms mentioned in the video</w:t>
      </w:r>
    </w:p>
    <w:p w14:paraId="1C2B8951" w14:textId="6194CB63" w:rsidR="00044EF9" w:rsidRDefault="00044EF9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ab/>
        <w:t>Bubble sort, Quick Sort</w:t>
      </w:r>
      <w:r w:rsidR="009D4C28">
        <w:rPr>
          <w:rFonts w:ascii="Lato" w:eastAsia="Times New Roman" w:hAnsi="Lato" w:cs="Times New Roman"/>
          <w:color w:val="2D3B45"/>
          <w:lang w:eastAsia="en-US"/>
        </w:rPr>
        <w:t xml:space="preserve"> and Selection sort</w:t>
      </w:r>
    </w:p>
    <w:p w14:paraId="0DD4029B" w14:textId="7E11990E" w:rsidR="00887C16" w:rsidRDefault="00887C16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887C16">
        <w:rPr>
          <w:rFonts w:ascii="Lato" w:eastAsia="Times New Roman" w:hAnsi="Lato" w:cs="Times New Roman"/>
          <w:color w:val="2D3B45"/>
          <w:lang w:eastAsia="en-US"/>
        </w:rPr>
        <w:t>31)</w:t>
      </w:r>
      <w:r>
        <w:rPr>
          <w:rFonts w:ascii="Lato" w:eastAsia="Times New Roman" w:hAnsi="Lato" w:cs="Times New Roman"/>
          <w:color w:val="2D3B45"/>
          <w:lang w:eastAsia="en-US"/>
        </w:rPr>
        <w:t xml:space="preserve"> </w:t>
      </w:r>
      <w:r w:rsidRPr="00887C16">
        <w:rPr>
          <w:rFonts w:ascii="Lato" w:eastAsia="Times New Roman" w:hAnsi="Lato" w:cs="Times New Roman"/>
          <w:color w:val="2D3B45"/>
          <w:lang w:eastAsia="en-US"/>
        </w:rPr>
        <w:t>What is the 'Decision Problem'?</w:t>
      </w:r>
    </w:p>
    <w:p w14:paraId="0429A740" w14:textId="17D7063F" w:rsidR="009D4C28" w:rsidRPr="00887C16" w:rsidRDefault="009D4C28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ab/>
        <w:t xml:space="preserve">Is there a way from our argumentative viewpoint to find out that our argument automatically </w:t>
      </w:r>
      <w:proofErr w:type="gramStart"/>
      <w:r>
        <w:rPr>
          <w:rFonts w:ascii="Lato" w:eastAsia="Times New Roman" w:hAnsi="Lato" w:cs="Times New Roman"/>
          <w:color w:val="2D3B45"/>
          <w:lang w:eastAsia="en-US"/>
        </w:rPr>
        <w:t>do</w:t>
      </w:r>
      <w:proofErr w:type="gramEnd"/>
      <w:r>
        <w:rPr>
          <w:rFonts w:ascii="Lato" w:eastAsia="Times New Roman" w:hAnsi="Lato" w:cs="Times New Roman"/>
          <w:color w:val="2D3B45"/>
          <w:lang w:eastAsia="en-US"/>
        </w:rPr>
        <w:t xml:space="preserve"> or do not entail the conclusion we argue.</w:t>
      </w:r>
    </w:p>
    <w:p w14:paraId="4838A412" w14:textId="2F176D7D" w:rsidR="00887C16" w:rsidRDefault="00887C16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887C16">
        <w:rPr>
          <w:rFonts w:ascii="Lato" w:eastAsia="Times New Roman" w:hAnsi="Lato" w:cs="Times New Roman"/>
          <w:color w:val="2D3B45"/>
          <w:lang w:eastAsia="en-US"/>
        </w:rPr>
        <w:t>32) An example of an abstraction used in the video is, "A transistor is a type of ___"?</w:t>
      </w:r>
    </w:p>
    <w:p w14:paraId="30D01CA4" w14:textId="4000370A" w:rsidR="009D4C28" w:rsidRPr="00887C16" w:rsidRDefault="009D4C28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lastRenderedPageBreak/>
        <w:tab/>
      </w:r>
      <w:r w:rsidR="00935EB8">
        <w:rPr>
          <w:rFonts w:ascii="Lato" w:eastAsia="Times New Roman" w:hAnsi="Lato" w:cs="Times New Roman"/>
          <w:color w:val="2D3B45"/>
          <w:lang w:eastAsia="en-US"/>
        </w:rPr>
        <w:t>Switch</w:t>
      </w:r>
    </w:p>
    <w:p w14:paraId="3FFB1B95" w14:textId="634C53DF" w:rsidR="00887C16" w:rsidRDefault="00887C16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 w:rsidRPr="00887C16">
        <w:rPr>
          <w:rFonts w:ascii="Lato" w:eastAsia="Times New Roman" w:hAnsi="Lato" w:cs="Times New Roman"/>
          <w:color w:val="2D3B45"/>
          <w:lang w:eastAsia="en-US"/>
        </w:rPr>
        <w:t>33) Which video was the most interesting or your favorite?</w:t>
      </w:r>
    </w:p>
    <w:p w14:paraId="023A78AB" w14:textId="0A89FAF6" w:rsidR="00935EB8" w:rsidRPr="00887C16" w:rsidRDefault="00935EB8" w:rsidP="009D4C28">
      <w:pPr>
        <w:shd w:val="clear" w:color="auto" w:fill="FFFFFF"/>
        <w:suppressAutoHyphens w:val="0"/>
        <w:spacing w:before="180" w:after="180" w:line="240" w:lineRule="auto"/>
        <w:ind w:left="720" w:firstLine="0"/>
        <w:rPr>
          <w:rFonts w:ascii="Lato" w:eastAsia="Times New Roman" w:hAnsi="Lato" w:cs="Times New Roman"/>
          <w:color w:val="2D3B45"/>
          <w:lang w:eastAsia="en-US"/>
        </w:rPr>
      </w:pPr>
      <w:r>
        <w:rPr>
          <w:rFonts w:ascii="Lato" w:eastAsia="Times New Roman" w:hAnsi="Lato" w:cs="Times New Roman"/>
          <w:color w:val="2D3B45"/>
          <w:lang w:eastAsia="en-US"/>
        </w:rPr>
        <w:tab/>
        <w:t xml:space="preserve">Pointer Power or </w:t>
      </w:r>
      <w:proofErr w:type="gramStart"/>
      <w:r>
        <w:rPr>
          <w:rFonts w:ascii="Lato" w:eastAsia="Times New Roman" w:hAnsi="Lato" w:cs="Times New Roman"/>
          <w:color w:val="2D3B45"/>
          <w:lang w:eastAsia="en-US"/>
        </w:rPr>
        <w:t>Floating Point</w:t>
      </w:r>
      <w:proofErr w:type="gramEnd"/>
      <w:r>
        <w:rPr>
          <w:rFonts w:ascii="Lato" w:eastAsia="Times New Roman" w:hAnsi="Lato" w:cs="Times New Roman"/>
          <w:color w:val="2D3B45"/>
          <w:lang w:eastAsia="en-US"/>
        </w:rPr>
        <w:t xml:space="preserve"> Numbers because of the visual breakdown on both. </w:t>
      </w:r>
    </w:p>
    <w:p w14:paraId="2009A2DA" w14:textId="77777777" w:rsidR="00887C16" w:rsidRPr="00887C16" w:rsidRDefault="00887C16" w:rsidP="00887C16">
      <w:pPr>
        <w:shd w:val="clear" w:color="auto" w:fill="FFFFFF"/>
        <w:suppressAutoHyphens w:val="0"/>
        <w:spacing w:before="180" w:after="180" w:line="240" w:lineRule="auto"/>
        <w:ind w:firstLine="0"/>
        <w:rPr>
          <w:rFonts w:ascii="Lato" w:eastAsia="Times New Roman" w:hAnsi="Lato" w:cs="Times New Roman"/>
          <w:color w:val="2D3B45"/>
          <w:lang w:eastAsia="en-US"/>
        </w:rPr>
      </w:pPr>
    </w:p>
    <w:p w14:paraId="2AA91874" w14:textId="77777777" w:rsidR="00887C16" w:rsidRPr="005F1887" w:rsidRDefault="00887C16" w:rsidP="009B010D">
      <w:pPr>
        <w:shd w:val="clear" w:color="auto" w:fill="FFFFFF"/>
        <w:suppressAutoHyphens w:val="0"/>
        <w:spacing w:before="180" w:after="180" w:line="240" w:lineRule="auto"/>
        <w:ind w:firstLine="0"/>
        <w:rPr>
          <w:rFonts w:ascii="Lato" w:eastAsia="Times New Roman" w:hAnsi="Lato" w:cs="Times New Roman"/>
          <w:color w:val="2D3B45"/>
          <w:lang w:eastAsia="en-US"/>
        </w:rPr>
      </w:pPr>
    </w:p>
    <w:sectPr w:rsidR="00887C16" w:rsidRPr="005F1887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4DD89" w14:textId="77777777" w:rsidR="00C9397F" w:rsidRDefault="00C9397F">
      <w:pPr>
        <w:spacing w:line="240" w:lineRule="auto"/>
      </w:pPr>
      <w:r>
        <w:separator/>
      </w:r>
    </w:p>
  </w:endnote>
  <w:endnote w:type="continuationSeparator" w:id="0">
    <w:p w14:paraId="480B3ADE" w14:textId="77777777" w:rsidR="00C9397F" w:rsidRDefault="00C939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CA4AA" w14:textId="77777777" w:rsidR="00C9397F" w:rsidRDefault="00C9397F">
      <w:pPr>
        <w:spacing w:line="240" w:lineRule="auto"/>
      </w:pPr>
      <w:r>
        <w:separator/>
      </w:r>
    </w:p>
  </w:footnote>
  <w:footnote w:type="continuationSeparator" w:id="0">
    <w:p w14:paraId="1A6E6E75" w14:textId="77777777" w:rsidR="00C9397F" w:rsidRDefault="00C939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0A36D" w14:textId="3B285A5E" w:rsidR="00080C97" w:rsidRDefault="00000000">
    <w:pPr>
      <w:pStyle w:val="Header"/>
    </w:pPr>
    <w:sdt>
      <w:sdtPr>
        <w:alias w:val="Last Name:"/>
        <w:tag w:val="Last Name:"/>
        <w:id w:val="1658178901"/>
        <w:placeholder>
          <w:docPart w:val="261BB76CB15A4767A1DC8465A962DBC3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 w:rsidR="005F1887">
          <w:t>Richard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4</w:t>
    </w:r>
    <w:r w:rsidR="00EC2FE4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B4605" w14:textId="76FB04DF" w:rsidR="00080C97" w:rsidRDefault="00000000">
    <w:pPr>
      <w:pStyle w:val="Header"/>
    </w:pPr>
    <w:sdt>
      <w:sdtPr>
        <w:alias w:val="Last Name:"/>
        <w:tag w:val="Last Name:"/>
        <w:id w:val="-348181431"/>
        <w:placeholder>
          <w:docPart w:val="E240A802B0674898A23A87E811CAB9BA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 w:rsidR="005F1887">
          <w:t>Richard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1</w:t>
    </w:r>
    <w:r w:rsidR="00EC2FE4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7A3A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4B01C95"/>
    <w:multiLevelType w:val="hybridMultilevel"/>
    <w:tmpl w:val="9FEA790C"/>
    <w:lvl w:ilvl="0" w:tplc="6E0640F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500B64"/>
    <w:multiLevelType w:val="multilevel"/>
    <w:tmpl w:val="EA0C65F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39E1B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B1B5787"/>
    <w:multiLevelType w:val="multilevel"/>
    <w:tmpl w:val="4572ABF8"/>
    <w:numStyleLink w:val="MLAOutline"/>
  </w:abstractNum>
  <w:abstractNum w:abstractNumId="17" w15:restartNumberingAfterBreak="0">
    <w:nsid w:val="5CE34C09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4300011">
    <w:abstractNumId w:val="9"/>
  </w:num>
  <w:num w:numId="2" w16cid:durableId="1688142664">
    <w:abstractNumId w:val="7"/>
  </w:num>
  <w:num w:numId="3" w16cid:durableId="201406971">
    <w:abstractNumId w:val="6"/>
  </w:num>
  <w:num w:numId="4" w16cid:durableId="1669477411">
    <w:abstractNumId w:val="5"/>
  </w:num>
  <w:num w:numId="5" w16cid:durableId="2131705135">
    <w:abstractNumId w:val="4"/>
  </w:num>
  <w:num w:numId="6" w16cid:durableId="1365907272">
    <w:abstractNumId w:val="8"/>
  </w:num>
  <w:num w:numId="7" w16cid:durableId="210118810">
    <w:abstractNumId w:val="3"/>
  </w:num>
  <w:num w:numId="8" w16cid:durableId="1019237775">
    <w:abstractNumId w:val="2"/>
  </w:num>
  <w:num w:numId="9" w16cid:durableId="616453843">
    <w:abstractNumId w:val="1"/>
  </w:num>
  <w:num w:numId="10" w16cid:durableId="1128209465">
    <w:abstractNumId w:val="0"/>
  </w:num>
  <w:num w:numId="11" w16cid:durableId="28604297">
    <w:abstractNumId w:val="11"/>
  </w:num>
  <w:num w:numId="12" w16cid:durableId="1309092012">
    <w:abstractNumId w:val="15"/>
  </w:num>
  <w:num w:numId="13" w16cid:durableId="1696997600">
    <w:abstractNumId w:val="16"/>
  </w:num>
  <w:num w:numId="14" w16cid:durableId="1903635240">
    <w:abstractNumId w:val="14"/>
  </w:num>
  <w:num w:numId="15" w16cid:durableId="1579512652">
    <w:abstractNumId w:val="10"/>
  </w:num>
  <w:num w:numId="16" w16cid:durableId="310136583">
    <w:abstractNumId w:val="13"/>
  </w:num>
  <w:num w:numId="17" w16cid:durableId="777480897">
    <w:abstractNumId w:val="17"/>
  </w:num>
  <w:num w:numId="18" w16cid:durableId="9114288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87"/>
    <w:rsid w:val="00044EF9"/>
    <w:rsid w:val="00080C97"/>
    <w:rsid w:val="002C259B"/>
    <w:rsid w:val="002E6F19"/>
    <w:rsid w:val="0034643D"/>
    <w:rsid w:val="003E748F"/>
    <w:rsid w:val="00423D31"/>
    <w:rsid w:val="0048711C"/>
    <w:rsid w:val="004D354E"/>
    <w:rsid w:val="005F1887"/>
    <w:rsid w:val="0067099D"/>
    <w:rsid w:val="006A64A8"/>
    <w:rsid w:val="00710237"/>
    <w:rsid w:val="007D4B2F"/>
    <w:rsid w:val="00866C45"/>
    <w:rsid w:val="00887C16"/>
    <w:rsid w:val="00935EB8"/>
    <w:rsid w:val="00965112"/>
    <w:rsid w:val="0099557C"/>
    <w:rsid w:val="009B010D"/>
    <w:rsid w:val="009C23C8"/>
    <w:rsid w:val="009D4C28"/>
    <w:rsid w:val="00AB1E45"/>
    <w:rsid w:val="00B7208C"/>
    <w:rsid w:val="00B82F8F"/>
    <w:rsid w:val="00BD3A4E"/>
    <w:rsid w:val="00C04A01"/>
    <w:rsid w:val="00C26420"/>
    <w:rsid w:val="00C9397F"/>
    <w:rsid w:val="00D230CF"/>
    <w:rsid w:val="00D331C7"/>
    <w:rsid w:val="00EA204B"/>
    <w:rsid w:val="00EC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B1B73"/>
  <w15:chartTrackingRefBased/>
  <w15:docId w15:val="{789C9DD1-2E47-49E5-BB10-1C761FF34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112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EC2FE4"/>
    <w:pPr>
      <w:keepNext/>
      <w:keepLines/>
      <w:ind w:firstLine="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FE4"/>
    <w:pPr>
      <w:keepNext/>
      <w:keepLines/>
      <w:ind w:firstLine="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FE4"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E4"/>
    <w:pPr>
      <w:keepNext/>
      <w:keepLines/>
      <w:ind w:firstLine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E4"/>
    <w:pPr>
      <w:keepNext/>
      <w:keepLines/>
      <w:ind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FE4"/>
    <w:pPr>
      <w:keepNext/>
      <w:keepLines/>
      <w:ind w:firstLine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E4"/>
    <w:pPr>
      <w:keepNext/>
      <w:keepLines/>
      <w:ind w:firstLine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E4"/>
    <w:pPr>
      <w:keepNext/>
      <w:keepLines/>
      <w:ind w:firstLine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E4"/>
    <w:pPr>
      <w:keepNext/>
      <w:keepLines/>
      <w:ind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FE4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8"/>
    <w:unhideWhenUsed/>
    <w:qFormat/>
    <w:pPr>
      <w:ind w:firstLine="0"/>
    </w:pPr>
  </w:style>
  <w:style w:type="paragraph" w:styleId="BlockText">
    <w:name w:val="Block Text"/>
    <w:basedOn w:val="Normal"/>
    <w:uiPriority w:val="99"/>
    <w:semiHidden/>
    <w:unhideWhenUsed/>
    <w:rsid w:val="00EC2FE4"/>
    <w:pPr>
      <w:pBdr>
        <w:top w:val="single" w:sz="2" w:space="10" w:color="404040" w:themeColor="text1" w:themeTint="BF" w:shadow="1"/>
        <w:left w:val="single" w:sz="2" w:space="10" w:color="404040" w:themeColor="text1" w:themeTint="BF" w:shadow="1"/>
        <w:bottom w:val="single" w:sz="2" w:space="10" w:color="404040" w:themeColor="text1" w:themeTint="BF" w:shadow="1"/>
        <w:right w:val="single" w:sz="2" w:space="10" w:color="404040" w:themeColor="text1" w:themeTint="BF" w:shadow="1"/>
      </w:pBdr>
      <w:ind w:left="1152" w:right="1152" w:firstLine="0"/>
    </w:pPr>
    <w:rPr>
      <w:i/>
      <w:iCs/>
      <w:color w:val="404040" w:themeColor="text1" w:themeTint="BF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rsid w:val="00EC2FE4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C2FE4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2FE4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2FE4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2FE4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rsid w:val="00EC2FE4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2FE4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C2FE4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C2FE4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customStyle="1" w:styleId="TableTitle">
    <w:name w:val="Table Title"/>
    <w:basedOn w:val="Normal"/>
    <w:next w:val="Normal"/>
    <w:uiPriority w:val="5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EC2F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C2FE4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4"/>
    <w:qFormat/>
    <w:pPr>
      <w:ind w:left="1440" w:firstLine="0"/>
    </w:pPr>
  </w:style>
  <w:style w:type="character" w:customStyle="1" w:styleId="QuoteChar">
    <w:name w:val="Quote Char"/>
    <w:basedOn w:val="DefaultParagraphFont"/>
    <w:link w:val="Quote"/>
    <w:uiPriority w:val="4"/>
    <w:rsid w:val="007D4B2F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itle">
    <w:name w:val="Title"/>
    <w:basedOn w:val="Normal"/>
    <w:next w:val="Normal"/>
    <w:link w:val="TitleChar"/>
    <w:uiPriority w:val="2"/>
    <w:qFormat/>
    <w:pPr>
      <w:ind w:firstLine="0"/>
      <w:jc w:val="center"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spacing w:val="-10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80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C2FE4"/>
    <w:rPr>
      <w:color w:val="404040" w:themeColor="text1" w:themeTint="BF"/>
    </w:rPr>
  </w:style>
  <w:style w:type="character" w:styleId="Emphasis">
    <w:name w:val="Emphasis"/>
    <w:basedOn w:val="DefaultParagraphFont"/>
    <w:uiPriority w:val="3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6"/>
    <w:qFormat/>
    <w:pPr>
      <w:spacing w:before="240"/>
    </w:pPr>
  </w:style>
  <w:style w:type="paragraph" w:customStyle="1" w:styleId="TableNote">
    <w:name w:val="Table Note"/>
    <w:basedOn w:val="Normal"/>
    <w:uiPriority w:val="7"/>
    <w:qFormat/>
    <w:pPr>
      <w:numPr>
        <w:numId w:val="11"/>
      </w:numPr>
    </w:p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semiHidden/>
    <w:unhideWhenUsed/>
    <w:qFormat/>
    <w:rsid w:val="007D4B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D4B2F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D4B2F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EC2FE4"/>
    <w:rPr>
      <w:color w:val="404040" w:themeColor="text1" w:themeTint="B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C2FE4"/>
    <w:rPr>
      <w:sz w:val="22"/>
      <w:szCs w:val="16"/>
    </w:rPr>
  </w:style>
  <w:style w:type="character" w:styleId="HTMLKeyboard">
    <w:name w:val="HTML Keyboard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26420"/>
    <w:rPr>
      <w:b/>
      <w:bCs/>
      <w:caps w:val="0"/>
      <w:smallCaps/>
      <w:color w:val="6E6E6E" w:themeColor="accent1" w:themeShade="80"/>
      <w:spacing w:val="5"/>
    </w:rPr>
  </w:style>
  <w:style w:type="paragraph" w:styleId="ListParagraph">
    <w:name w:val="List Paragraph"/>
    <w:basedOn w:val="Normal"/>
    <w:uiPriority w:val="34"/>
    <w:unhideWhenUsed/>
    <w:qFormat/>
    <w:rsid w:val="005F18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rem\AppData\Roaming\Microsoft\Templates\MLA%20style%20research%20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240A802B0674898A23A87E811CAB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9CA62-CDA9-408B-8DAB-4BEF077CB2BE}"/>
      </w:docPartPr>
      <w:docPartBody>
        <w:p w:rsidR="00000000" w:rsidRDefault="00000000">
          <w:pPr>
            <w:pStyle w:val="E240A802B0674898A23A87E811CAB9BA"/>
          </w:pPr>
          <w:r>
            <w:t>Table data</w:t>
          </w:r>
        </w:p>
      </w:docPartBody>
    </w:docPart>
    <w:docPart>
      <w:docPartPr>
        <w:name w:val="261BB76CB15A4767A1DC8465A962D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34AF75-A2C6-4268-A67E-5C9AD6C16803}"/>
      </w:docPartPr>
      <w:docPartBody>
        <w:p w:rsidR="00000000" w:rsidRDefault="00000000">
          <w:pPr>
            <w:pStyle w:val="261BB76CB15A4767A1DC8465A962DBC3"/>
          </w:pPr>
          <w:r>
            <w:t>Table 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F9"/>
    <w:rsid w:val="00DD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5B469CF3B604F879B11D8A085119B4D">
    <w:name w:val="95B469CF3B604F879B11D8A085119B4D"/>
  </w:style>
  <w:style w:type="paragraph" w:customStyle="1" w:styleId="2E066D8E04364D1BBF73F027BEB6BD2E">
    <w:name w:val="2E066D8E04364D1BBF73F027BEB6BD2E"/>
  </w:style>
  <w:style w:type="paragraph" w:customStyle="1" w:styleId="73049C3DFE07465F9EBE8DD1BEB0F017">
    <w:name w:val="73049C3DFE07465F9EBE8DD1BEB0F017"/>
  </w:style>
  <w:style w:type="paragraph" w:customStyle="1" w:styleId="293980428167475CA25201E4F01B2DB8">
    <w:name w:val="293980428167475CA25201E4F01B2DB8"/>
  </w:style>
  <w:style w:type="paragraph" w:customStyle="1" w:styleId="1727502EF3464F858A1E8AE4B82319DC">
    <w:name w:val="1727502EF3464F858A1E8AE4B82319DC"/>
  </w:style>
  <w:style w:type="paragraph" w:customStyle="1" w:styleId="08C6A97C278B4B2081002A7920D7480C">
    <w:name w:val="08C6A97C278B4B2081002A7920D7480C"/>
  </w:style>
  <w:style w:type="character" w:styleId="Emphasis">
    <w:name w:val="Emphasis"/>
    <w:basedOn w:val="DefaultParagraphFont"/>
    <w:uiPriority w:val="3"/>
    <w:qFormat/>
    <w:rPr>
      <w:i/>
      <w:iCs/>
    </w:rPr>
  </w:style>
  <w:style w:type="paragraph" w:customStyle="1" w:styleId="3FEF0BF0AE154C4B9DDC079903AE3CE3">
    <w:name w:val="3FEF0BF0AE154C4B9DDC079903AE3CE3"/>
  </w:style>
  <w:style w:type="paragraph" w:customStyle="1" w:styleId="4BB0B18C528E4209BC8264A2DC704F1D">
    <w:name w:val="4BB0B18C528E4209BC8264A2DC704F1D"/>
  </w:style>
  <w:style w:type="paragraph" w:customStyle="1" w:styleId="2AC475A9E4C845FD8840B7EEEFBD40B1">
    <w:name w:val="2AC475A9E4C845FD8840B7EEEFBD40B1"/>
  </w:style>
  <w:style w:type="paragraph" w:customStyle="1" w:styleId="DAEE39D0DECC4329A6DF6014CC1BC7B4">
    <w:name w:val="DAEE39D0DECC4329A6DF6014CC1BC7B4"/>
  </w:style>
  <w:style w:type="paragraph" w:customStyle="1" w:styleId="0DE4703F0C6A427389CEC0083DCEBEA9">
    <w:name w:val="0DE4703F0C6A427389CEC0083DCEBEA9"/>
  </w:style>
  <w:style w:type="paragraph" w:customStyle="1" w:styleId="669C66940C844B53AF8ED52FB7EC8186">
    <w:name w:val="669C66940C844B53AF8ED52FB7EC8186"/>
  </w:style>
  <w:style w:type="paragraph" w:customStyle="1" w:styleId="BC232B53E1B94AE783F8AA07FF3A4A1B">
    <w:name w:val="BC232B53E1B94AE783F8AA07FF3A4A1B"/>
  </w:style>
  <w:style w:type="paragraph" w:customStyle="1" w:styleId="EFA9C043C1744D7DBB1DEFEA229C5050">
    <w:name w:val="EFA9C043C1744D7DBB1DEFEA229C5050"/>
  </w:style>
  <w:style w:type="paragraph" w:customStyle="1" w:styleId="B8E0255DB5FC445881BD3EECD72D0228">
    <w:name w:val="B8E0255DB5FC445881BD3EECD72D0228"/>
  </w:style>
  <w:style w:type="paragraph" w:customStyle="1" w:styleId="E240A802B0674898A23A87E811CAB9BA">
    <w:name w:val="E240A802B0674898A23A87E811CAB9BA"/>
  </w:style>
  <w:style w:type="paragraph" w:customStyle="1" w:styleId="261BB76CB15A4767A1DC8465A962DBC3">
    <w:name w:val="261BB76CB15A4767A1DC8465A962DBC3"/>
  </w:style>
  <w:style w:type="paragraph" w:customStyle="1" w:styleId="7DCD821A998D4D4C8CE563BCFB2D05FE">
    <w:name w:val="7DCD821A998D4D4C8CE563BCFB2D05FE"/>
  </w:style>
  <w:style w:type="paragraph" w:customStyle="1" w:styleId="5A55C58875AD40349B09B1FD23E6D0C9">
    <w:name w:val="5A55C58875AD40349B09B1FD23E6D0C9"/>
  </w:style>
  <w:style w:type="paragraph" w:customStyle="1" w:styleId="68F7B5C6C1B446A7B07E4908C4B5BC71">
    <w:name w:val="68F7B5C6C1B446A7B07E4908C4B5BC71"/>
  </w:style>
  <w:style w:type="paragraph" w:customStyle="1" w:styleId="6F4C4818A3A64C73968F89564BFC358B">
    <w:name w:val="6F4C4818A3A64C73968F89564BFC358B"/>
  </w:style>
  <w:style w:type="paragraph" w:customStyle="1" w:styleId="9E185FEA4A5144C18AE1A9FC91F18373">
    <w:name w:val="9E185FEA4A5144C18AE1A9FC91F18373"/>
  </w:style>
  <w:style w:type="paragraph" w:customStyle="1" w:styleId="113571CBE9DE4B3D89EAE2A287DDBAB5">
    <w:name w:val="113571CBE9DE4B3D89EAE2A287DDBAB5"/>
  </w:style>
  <w:style w:type="paragraph" w:customStyle="1" w:styleId="057D305491B3451891C55B35EA2B5768">
    <w:name w:val="057D305491B3451891C55B35EA2B5768"/>
  </w:style>
  <w:style w:type="paragraph" w:customStyle="1" w:styleId="6F6CFD1ACED141B4847FF236D711D5B5">
    <w:name w:val="6F6CFD1ACED141B4847FF236D711D5B5"/>
  </w:style>
  <w:style w:type="paragraph" w:customStyle="1" w:styleId="A598A55EDDEB4F2488E7F6C019BD2A7C">
    <w:name w:val="A598A55EDDEB4F2488E7F6C019BD2A7C"/>
  </w:style>
  <w:style w:type="paragraph" w:customStyle="1" w:styleId="188BDC8C37F7453BB0DD23D554B49FBE">
    <w:name w:val="188BDC8C37F7453BB0DD23D554B49FBE"/>
  </w:style>
  <w:style w:type="paragraph" w:customStyle="1" w:styleId="26DCA728263043D7B03F0280730AA9FE">
    <w:name w:val="26DCA728263043D7B03F0280730AA9FE"/>
  </w:style>
  <w:style w:type="paragraph" w:customStyle="1" w:styleId="184DD4C407274DB09146F923E4D76E33">
    <w:name w:val="184DD4C407274DB09146F923E4D76E33"/>
  </w:style>
  <w:style w:type="paragraph" w:customStyle="1" w:styleId="9B4503CF74354AE8A41F36049A8A848A">
    <w:name w:val="9B4503CF74354AE8A41F36049A8A848A"/>
  </w:style>
  <w:style w:type="paragraph" w:customStyle="1" w:styleId="81FD476F4A924CA7BCF343BBD830A046">
    <w:name w:val="81FD476F4A924CA7BCF343BBD830A0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Richard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2E01E0-9B46-4638-9B52-038A4C799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MLA style research paper.dotx</Template>
  <TotalTime>260</TotalTime>
  <Pages>4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Richard</dc:creator>
  <cp:keywords/>
  <dc:description/>
  <cp:lastModifiedBy>Richard, Jeremiah</cp:lastModifiedBy>
  <cp:revision>2</cp:revision>
  <dcterms:created xsi:type="dcterms:W3CDTF">2022-08-12T00:27:00Z</dcterms:created>
  <dcterms:modified xsi:type="dcterms:W3CDTF">2022-08-12T04:51:00Z</dcterms:modified>
</cp:coreProperties>
</file>